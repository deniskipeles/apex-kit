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0F0" w:rsidRDefault="00D979B9">
      <w:pPr>
        <w:pStyle w:val="ContactInfo"/>
      </w:pPr>
      <w:sdt>
        <w:sdtPr>
          <w:alias w:val="Street Address"/>
          <w:tag w:val="Street Address"/>
          <w:id w:val="1415969137"/>
          <w:placeholder>
            <w:docPart w:val="436B2862500446D19E4437E0E8AE5C99"/>
          </w:placeholder>
          <w:showingPlcHdr/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>
            <w:t>[Street Address]</w:t>
          </w:r>
        </w:sdtContent>
      </w:sdt>
    </w:p>
    <w:sdt>
      <w:sdtPr>
        <w:alias w:val="Category"/>
        <w:tag w:val=""/>
        <w:id w:val="1543715586"/>
        <w:placeholder>
          <w:docPart w:val="4B3CACA83FD244569154F275A956AECB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:rsidR="005E10F0" w:rsidRDefault="00D979B9">
          <w:pPr>
            <w:pStyle w:val="ContactInfo"/>
          </w:pPr>
          <w:r>
            <w:t>[City, ST ZIP Code]</w:t>
          </w:r>
        </w:p>
      </w:sdtContent>
    </w:sdt>
    <w:p w:rsidR="005E10F0" w:rsidRDefault="00D979B9">
      <w:pPr>
        <w:pStyle w:val="ContactInfo"/>
      </w:pPr>
      <w:sdt>
        <w:sdtPr>
          <w:alias w:val="Telephone"/>
          <w:tag w:val="Telephone"/>
          <w:id w:val="599758962"/>
          <w:placeholder>
            <w:docPart w:val="0518F841FEBD4CDD8DD45400310542D3"/>
          </w:placeholder>
          <w:showingPlcHdr/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>
            <w:t>[Telephone]</w:t>
          </w:r>
        </w:sdtContent>
      </w:sdt>
    </w:p>
    <w:sdt>
      <w:sdtPr>
        <w:alias w:val="Website"/>
        <w:tag w:val="Website"/>
        <w:id w:val="48967594"/>
        <w:placeholder>
          <w:docPart w:val="D305F2D7C85448AE81B58D5325EFB090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p w:rsidR="005E10F0" w:rsidRDefault="00D979B9">
          <w:pPr>
            <w:pStyle w:val="ContactInfo"/>
          </w:pPr>
          <w:r>
            <w:t>[Website]</w:t>
          </w:r>
        </w:p>
      </w:sdtContent>
    </w:sdt>
    <w:sdt>
      <w:sdtPr>
        <w:rPr>
          <w:rStyle w:val="Emphasis"/>
        </w:rPr>
        <w:alias w:val="Email"/>
        <w:tag w:val=""/>
        <w:id w:val="1889536063"/>
        <w:placeholder>
          <w:docPart w:val="A585209EA9114EA59367A8380740F430"/>
        </w:placeholder>
        <w:showingPlcHdr/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>
        <w:rPr>
          <w:rStyle w:val="Emphasis"/>
        </w:rPr>
      </w:sdtEndPr>
      <w:sdtContent>
        <w:p w:rsidR="005E10F0" w:rsidRDefault="00D979B9">
          <w:pPr>
            <w:pStyle w:val="ContactInfo"/>
            <w:rPr>
              <w:rStyle w:val="Emphasis"/>
            </w:rPr>
          </w:pPr>
          <w:r>
            <w:rPr>
              <w:rStyle w:val="Emphasis"/>
            </w:rPr>
            <w:t>[Email]</w:t>
          </w:r>
        </w:p>
      </w:sdtContent>
    </w:sdt>
    <w:bookmarkStart w:id="0" w:name="_GoBack"/>
    <w:p w:rsidR="005E10F0" w:rsidRDefault="00D979B9">
      <w:pPr>
        <w:pStyle w:val="Name"/>
      </w:pPr>
      <w:sdt>
        <w:sdtPr>
          <w:alias w:val="Your Name"/>
          <w:tag w:val=""/>
          <w:id w:val="1197042864"/>
          <w:placeholder>
            <w:docPart w:val="23CA5976D6A04B1EADB70FEF60617CF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4D4E42">
            <w:t>SCHOOL WEBSITE PROPOSAL</w:t>
          </w:r>
        </w:sdtContent>
      </w:sdt>
      <w:bookmarkEnd w:id="0"/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Resume"/>
      </w:tblPr>
      <w:tblGrid>
        <w:gridCol w:w="1778"/>
        <w:gridCol w:w="472"/>
        <w:gridCol w:w="7830"/>
      </w:tblGrid>
      <w:tr w:rsidR="005E10F0">
        <w:tc>
          <w:tcPr>
            <w:tcW w:w="1778" w:type="dxa"/>
          </w:tcPr>
          <w:p w:rsidR="005E10F0" w:rsidRDefault="00D979B9">
            <w:pPr>
              <w:pStyle w:val="Heading1"/>
            </w:pPr>
            <w:r>
              <w:t>Objective</w:t>
            </w:r>
          </w:p>
        </w:tc>
        <w:tc>
          <w:tcPr>
            <w:tcW w:w="472" w:type="dxa"/>
          </w:tcPr>
          <w:p w:rsidR="005E10F0" w:rsidRDefault="005E10F0"/>
        </w:tc>
        <w:tc>
          <w:tcPr>
            <w:tcW w:w="7830" w:type="dxa"/>
          </w:tcPr>
          <w:p w:rsidR="005E10F0" w:rsidRDefault="004D4E42" w:rsidP="004D4E42">
            <w:pPr>
              <w:pStyle w:val="ResumeText"/>
              <w:numPr>
                <w:ilvl w:val="0"/>
                <w:numId w:val="1"/>
              </w:numPr>
            </w:pPr>
            <w:r>
              <w:t>Aims to create a professional online presence for your school.</w:t>
            </w:r>
          </w:p>
          <w:p w:rsidR="004D4E42" w:rsidRDefault="004D4E42" w:rsidP="004D4E42">
            <w:pPr>
              <w:pStyle w:val="ResumeText"/>
              <w:numPr>
                <w:ilvl w:val="0"/>
                <w:numId w:val="1"/>
              </w:numPr>
            </w:pPr>
            <w:r>
              <w:t>It will showcase the school`s Values, Promote the School and encourage engagement and conversa</w:t>
            </w:r>
            <w:r w:rsidR="00B2592A">
              <w:t>tion.</w:t>
            </w:r>
          </w:p>
          <w:p w:rsidR="00B2592A" w:rsidRDefault="00B2592A" w:rsidP="004D4E42">
            <w:pPr>
              <w:pStyle w:val="ResumeText"/>
              <w:numPr>
                <w:ilvl w:val="0"/>
                <w:numId w:val="1"/>
              </w:numPr>
            </w:pPr>
            <w:r>
              <w:t>The target audience includes Parents, School board, Teachers, Students and Potential Members.</w:t>
            </w:r>
          </w:p>
        </w:tc>
      </w:tr>
      <w:tr w:rsidR="005E10F0">
        <w:tc>
          <w:tcPr>
            <w:tcW w:w="1778" w:type="dxa"/>
          </w:tcPr>
          <w:p w:rsidR="005E10F0" w:rsidRDefault="00B2592A">
            <w:pPr>
              <w:pStyle w:val="Heading1"/>
            </w:pPr>
            <w:r>
              <w:t>WEBSITE FEATURES</w:t>
            </w:r>
          </w:p>
        </w:tc>
        <w:tc>
          <w:tcPr>
            <w:tcW w:w="472" w:type="dxa"/>
          </w:tcPr>
          <w:p w:rsidR="005E10F0" w:rsidRDefault="005E10F0"/>
        </w:tc>
        <w:tc>
          <w:tcPr>
            <w:tcW w:w="7830" w:type="dxa"/>
          </w:tcPr>
          <w:p w:rsidR="005E10F0" w:rsidRDefault="00B2592A" w:rsidP="00B2592A">
            <w:pPr>
              <w:pStyle w:val="ResumeText"/>
              <w:numPr>
                <w:ilvl w:val="0"/>
                <w:numId w:val="3"/>
              </w:numPr>
            </w:pPr>
            <w:r w:rsidRPr="00510D20">
              <w:rPr>
                <w:b/>
              </w:rPr>
              <w:t>Home Page</w:t>
            </w:r>
            <w:r>
              <w:t xml:space="preserve">  - Introduction to the School, Core Values and Mission Statement</w:t>
            </w:r>
          </w:p>
          <w:p w:rsidR="00B2592A" w:rsidRDefault="00B2592A" w:rsidP="00B2592A">
            <w:pPr>
              <w:pStyle w:val="ResumeText"/>
              <w:numPr>
                <w:ilvl w:val="0"/>
                <w:numId w:val="3"/>
              </w:numPr>
            </w:pPr>
            <w:r w:rsidRPr="00510D20">
              <w:rPr>
                <w:b/>
              </w:rPr>
              <w:t>About Us</w:t>
            </w:r>
            <w:r>
              <w:t xml:space="preserve"> – Detail information about School and Shareholders</w:t>
            </w:r>
          </w:p>
          <w:p w:rsidR="00B2592A" w:rsidRDefault="00B2592A" w:rsidP="00B2592A">
            <w:pPr>
              <w:pStyle w:val="ResumeText"/>
              <w:numPr>
                <w:ilvl w:val="0"/>
                <w:numId w:val="3"/>
              </w:numPr>
            </w:pPr>
            <w:r w:rsidRPr="00510D20">
              <w:rPr>
                <w:b/>
              </w:rPr>
              <w:t>Classes</w:t>
            </w:r>
            <w:r>
              <w:t xml:space="preserve"> – Schedules and Description </w:t>
            </w:r>
            <w:proofErr w:type="gramStart"/>
            <w:r>
              <w:t>About</w:t>
            </w:r>
            <w:proofErr w:type="gramEnd"/>
            <w:r>
              <w:t xml:space="preserve"> Classes and There Tuition Fees.</w:t>
            </w:r>
          </w:p>
          <w:p w:rsidR="00B2592A" w:rsidRDefault="00B2592A" w:rsidP="00B2592A">
            <w:pPr>
              <w:pStyle w:val="ResumeText"/>
              <w:numPr>
                <w:ilvl w:val="0"/>
                <w:numId w:val="3"/>
              </w:numPr>
            </w:pPr>
            <w:r w:rsidRPr="00510D20">
              <w:rPr>
                <w:b/>
              </w:rPr>
              <w:t>Membership</w:t>
            </w:r>
            <w:r>
              <w:t xml:space="preserve"> – Details on membership options and Benefits.</w:t>
            </w:r>
          </w:p>
          <w:p w:rsidR="00B2592A" w:rsidRDefault="00B2592A" w:rsidP="00B2592A">
            <w:pPr>
              <w:pStyle w:val="ResumeText"/>
              <w:numPr>
                <w:ilvl w:val="0"/>
                <w:numId w:val="3"/>
              </w:numPr>
            </w:pPr>
            <w:r w:rsidRPr="00510D20">
              <w:rPr>
                <w:b/>
              </w:rPr>
              <w:t>Contact OR Support</w:t>
            </w:r>
            <w:r>
              <w:t xml:space="preserve"> – Contact form, email, phone number and Physical Address</w:t>
            </w:r>
          </w:p>
        </w:tc>
      </w:tr>
      <w:tr w:rsidR="005E10F0">
        <w:tc>
          <w:tcPr>
            <w:tcW w:w="1778" w:type="dxa"/>
          </w:tcPr>
          <w:p w:rsidR="005E10F0" w:rsidRDefault="00B2592A">
            <w:pPr>
              <w:pStyle w:val="Heading1"/>
            </w:pPr>
            <w:r>
              <w:t>Design development will include</w:t>
            </w:r>
          </w:p>
        </w:tc>
        <w:tc>
          <w:tcPr>
            <w:tcW w:w="472" w:type="dxa"/>
          </w:tcPr>
          <w:p w:rsidR="005E10F0" w:rsidRDefault="005E10F0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595959" w:themeColor="text1" w:themeTint="A6"/>
                <w14:ligatures w14:val="none"/>
              </w:rPr>
              <w:id w:val="1436861535"/>
              <w15:color w:val="C0C0C0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221802691"/>
                  <w:placeholder>
                    <w:docPart w:val="E7B3E33C870C4DA685CF95BEDC2D1182"/>
                  </w:placeholder>
                  <w15:color w:val="C0C0C0"/>
                  <w15:repeatingSectionItem/>
                </w:sdtPr>
                <w:sdtEndPr/>
                <w:sdtContent>
                  <w:p w:rsidR="005E10F0" w:rsidRDefault="00B2592A">
                    <w:pPr>
                      <w:pStyle w:val="Heading2"/>
                    </w:pPr>
                    <w:r>
                      <w:t>Customized Design</w:t>
                    </w:r>
                  </w:p>
                  <w:p w:rsidR="005E10F0" w:rsidRDefault="00B2592A">
                    <w:r>
                      <w:t>Based on school Values and guidelines</w:t>
                    </w: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68699791"/>
                  <w:placeholder>
                    <w:docPart w:val="E7B3E33C870C4DA685CF95BEDC2D1182"/>
                  </w:placeholder>
                  <w15:color w:val="C0C0C0"/>
                  <w15:repeatingSectionItem/>
                </w:sdtPr>
                <w:sdtEndPr/>
                <w:sdtContent>
                  <w:p w:rsidR="005E10F0" w:rsidRDefault="002A14C9">
                    <w:pPr>
                      <w:pStyle w:val="Heading2"/>
                    </w:pPr>
                    <w:r>
                      <w:t>Reson</w:t>
                    </w:r>
                    <w:r w:rsidR="00B2592A">
                      <w:t>sive Design</w:t>
                    </w:r>
                  </w:p>
                  <w:p w:rsidR="002A14C9" w:rsidRDefault="002A14C9" w:rsidP="00B2592A">
                    <w:pPr>
                      <w:pStyle w:val="ResumeText"/>
                    </w:pPr>
                    <w:r>
                      <w:t>For accessibility across devices</w:t>
                    </w: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669678939"/>
                  <w:placeholder>
                    <w:docPart w:val="0585111D7FE640E9BB2830BCD8D89448"/>
                  </w:placeholder>
                  <w15:color w:val="C0C0C0"/>
                  <w15:repeatingSectionItem/>
                </w:sdtPr>
                <w:sdtContent>
                  <w:p w:rsidR="002A14C9" w:rsidRDefault="002A14C9">
                    <w:pPr>
                      <w:pStyle w:val="Heading2"/>
                    </w:pPr>
                    <w:r>
                      <w:t>SEO - optimization</w:t>
                    </w:r>
                  </w:p>
                  <w:p w:rsidR="005E10F0" w:rsidRDefault="002A14C9" w:rsidP="00B2592A">
                    <w:pPr>
                      <w:pStyle w:val="ResumeText"/>
                    </w:pPr>
                    <w:r>
                      <w:t>For better search engine optimization</w:t>
                    </w:r>
                  </w:p>
                </w:sdtContent>
              </w:sdt>
            </w:sdtContent>
          </w:sdt>
        </w:tc>
      </w:tr>
      <w:tr w:rsidR="005E10F0">
        <w:tc>
          <w:tcPr>
            <w:tcW w:w="1778" w:type="dxa"/>
          </w:tcPr>
          <w:p w:rsidR="005E10F0" w:rsidRDefault="002A14C9">
            <w:pPr>
              <w:pStyle w:val="Heading1"/>
            </w:pPr>
            <w:r>
              <w:t>Timeline</w:t>
            </w:r>
          </w:p>
        </w:tc>
        <w:tc>
          <w:tcPr>
            <w:tcW w:w="472" w:type="dxa"/>
          </w:tcPr>
          <w:p w:rsidR="005E10F0" w:rsidRDefault="005E10F0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595959" w:themeColor="text1" w:themeTint="A6"/>
                <w14:ligatures w14:val="none"/>
              </w:rPr>
              <w:id w:val="-691765356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E7B3E33C870C4DA685CF95BEDC2D1182"/>
                  </w:placeholder>
                  <w15:repeatingSectionItem/>
                </w:sdtPr>
                <w:sdtEndPr/>
                <w:sdtContent>
                  <w:p w:rsidR="005E10F0" w:rsidRDefault="002A14C9">
                    <w:pPr>
                      <w:pStyle w:val="Heading2"/>
                    </w:pPr>
                    <w:r>
                      <w:t>week 1-2</w:t>
                    </w:r>
                  </w:p>
                  <w:p w:rsidR="002A14C9" w:rsidRDefault="002A14C9" w:rsidP="002A14C9">
                    <w:r>
                      <w:t>Initial consultation and requirement gathering</w:t>
                    </w: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-427200132"/>
                  <w:placeholder>
                    <w:docPart w:val="911E4E49A2D94AF2A52C24FE163AC8C2"/>
                  </w:placeholder>
                  <w15:repeatingSectionItem/>
                </w:sdtPr>
                <w:sdtContent>
                  <w:p w:rsidR="002A14C9" w:rsidRDefault="002A14C9">
                    <w:pPr>
                      <w:pStyle w:val="Heading2"/>
                    </w:pPr>
                    <w:r>
                      <w:t>week 3-4</w:t>
                    </w:r>
                  </w:p>
                  <w:p w:rsidR="002A14C9" w:rsidRDefault="002A14C9" w:rsidP="002A14C9">
                    <w:r>
                      <w:t>Design concepts and revisions</w:t>
                    </w: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1172455587"/>
                  <w:placeholder>
                    <w:docPart w:val="D372DAA1E04A4A66A1B6E7F973216F65"/>
                  </w:placeholder>
                  <w15:repeatingSectionItem/>
                </w:sdtPr>
                <w:sdtContent>
                  <w:p w:rsidR="002A14C9" w:rsidRDefault="002A14C9">
                    <w:pPr>
                      <w:pStyle w:val="Heading2"/>
                    </w:pPr>
                    <w:r>
                      <w:t>week 5-8</w:t>
                    </w:r>
                  </w:p>
                  <w:p w:rsidR="002A14C9" w:rsidRDefault="002A14C9" w:rsidP="002A14C9">
                    <w:r>
                      <w:t>Development and content integration</w:t>
                    </w: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138695102"/>
                  <w:placeholder>
                    <w:docPart w:val="797C755625C8424F90EE944369AF821A"/>
                  </w:placeholder>
                  <w15:repeatingSectionItem/>
                </w:sdtPr>
                <w:sdtContent>
                  <w:p w:rsidR="002A14C9" w:rsidRDefault="002A14C9">
                    <w:pPr>
                      <w:pStyle w:val="Heading2"/>
                    </w:pPr>
                    <w:r>
                      <w:t>week 9</w:t>
                    </w:r>
                  </w:p>
                  <w:p w:rsidR="002A14C9" w:rsidRDefault="002A14C9" w:rsidP="002A14C9">
                    <w:r>
                      <w:t>Testing and revisions</w:t>
                    </w: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-1471125564"/>
                  <w:placeholder>
                    <w:docPart w:val="E69D764C692846B3B2F979A4FFA0A675"/>
                  </w:placeholder>
                  <w15:repeatingSectionItem/>
                </w:sdtPr>
                <w:sdtContent>
                  <w:p w:rsidR="002A14C9" w:rsidRDefault="002A14C9">
                    <w:pPr>
                      <w:pStyle w:val="Heading2"/>
                    </w:pPr>
                    <w:r>
                      <w:t>week 10</w:t>
                    </w:r>
                  </w:p>
                  <w:p w:rsidR="005E10F0" w:rsidRDefault="002A14C9" w:rsidP="002A14C9">
                    <w:r>
                      <w:t>Launch</w:t>
                    </w:r>
                  </w:p>
                </w:sdtContent>
              </w:sdt>
            </w:sdtContent>
          </w:sdt>
        </w:tc>
      </w:tr>
      <w:tr w:rsidR="005E10F0">
        <w:tc>
          <w:tcPr>
            <w:tcW w:w="1778" w:type="dxa"/>
          </w:tcPr>
          <w:p w:rsidR="002A14C9" w:rsidRPr="002A14C9" w:rsidRDefault="002A14C9" w:rsidP="002A14C9">
            <w:pPr>
              <w:pStyle w:val="Heading1"/>
            </w:pPr>
            <w:r>
              <w:lastRenderedPageBreak/>
              <w:t>Total cost: 50,000</w:t>
            </w:r>
          </w:p>
        </w:tc>
        <w:tc>
          <w:tcPr>
            <w:tcW w:w="472" w:type="dxa"/>
          </w:tcPr>
          <w:p w:rsidR="005E10F0" w:rsidRDefault="005E10F0"/>
        </w:tc>
        <w:tc>
          <w:tcPr>
            <w:tcW w:w="7830" w:type="dxa"/>
          </w:tcPr>
          <w:p w:rsidR="005E10F0" w:rsidRDefault="002A14C9" w:rsidP="002A14C9">
            <w:pPr>
              <w:pStyle w:val="ResumeText"/>
              <w:numPr>
                <w:ilvl w:val="0"/>
                <w:numId w:val="4"/>
              </w:numPr>
            </w:pPr>
            <w:r>
              <w:t>Design and development  :  25,000</w:t>
            </w:r>
          </w:p>
          <w:p w:rsidR="002A14C9" w:rsidRDefault="002A14C9" w:rsidP="002A14C9">
            <w:pPr>
              <w:pStyle w:val="ResumeText"/>
              <w:numPr>
                <w:ilvl w:val="0"/>
                <w:numId w:val="4"/>
              </w:numPr>
            </w:pPr>
            <w:r>
              <w:t>Content creation : 10,000</w:t>
            </w:r>
          </w:p>
          <w:p w:rsidR="002A14C9" w:rsidRDefault="002A14C9" w:rsidP="002A14C9">
            <w:pPr>
              <w:pStyle w:val="ResumeText"/>
              <w:numPr>
                <w:ilvl w:val="0"/>
                <w:numId w:val="4"/>
              </w:numPr>
            </w:pPr>
            <w:r>
              <w:t>Testing and Launch : 15,000</w:t>
            </w:r>
          </w:p>
        </w:tc>
      </w:tr>
      <w:tr w:rsidR="005E10F0">
        <w:tc>
          <w:tcPr>
            <w:tcW w:w="1778" w:type="dxa"/>
          </w:tcPr>
          <w:p w:rsidR="005E10F0" w:rsidRDefault="002A14C9" w:rsidP="00510D20">
            <w:pPr>
              <w:pStyle w:val="Heading1"/>
            </w:pPr>
            <w:r>
              <w:t>QUOTE</w:t>
            </w:r>
            <w:r w:rsidR="00510D20">
              <w:t>d by</w:t>
            </w:r>
            <w:r>
              <w:t xml:space="preserve"> </w:t>
            </w:r>
          </w:p>
        </w:tc>
        <w:tc>
          <w:tcPr>
            <w:tcW w:w="472" w:type="dxa"/>
          </w:tcPr>
          <w:p w:rsidR="005E10F0" w:rsidRDefault="005E10F0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595959" w:themeColor="text1" w:themeTint="A6"/>
                <w14:ligatures w14:val="none"/>
              </w:rPr>
              <w:id w:val="-1883713024"/>
              <w15:color w:val="C0C0C0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-1368215953"/>
                  <w:placeholder>
                    <w:docPart w:val="E7B3E33C870C4DA685CF95BEDC2D1182"/>
                  </w:placeholder>
                  <w15:color w:val="C0C0C0"/>
                  <w15:repeatingSectionItem/>
                </w:sdtPr>
                <w:sdtEndPr/>
                <w:sdtContent>
                  <w:p w:rsidR="005E10F0" w:rsidRDefault="00510D20">
                    <w:pPr>
                      <w:pStyle w:val="Heading2"/>
                    </w:pPr>
                    <w:r>
                      <w:t>denis kemboi</w:t>
                    </w:r>
                  </w:p>
                  <w:p w:rsidR="005E10F0" w:rsidRDefault="00510D20">
                    <w:pPr>
                      <w:pStyle w:val="ResumeText"/>
                    </w:pPr>
                    <w:r>
                      <w:t>Trainee, Zillah Technologies LTD</w:t>
                    </w:r>
                  </w:p>
                  <w:p w:rsidR="005E10F0" w:rsidRDefault="00510D20" w:rsidP="00510D20">
                    <w:r w:rsidRPr="00510D20">
                      <w:rPr>
                        <w:b/>
                      </w:rPr>
                      <w:t>+254 790957778</w:t>
                    </w:r>
                  </w:p>
                </w:sdtContent>
              </w:sdt>
            </w:sdtContent>
          </w:sdt>
        </w:tc>
      </w:tr>
    </w:tbl>
    <w:p w:rsidR="005E10F0" w:rsidRDefault="005E10F0"/>
    <w:sectPr w:rsidR="005E10F0">
      <w:footerReference w:type="default" r:id="rId10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9B9" w:rsidRDefault="00D979B9">
      <w:pPr>
        <w:spacing w:before="0" w:after="0" w:line="240" w:lineRule="auto"/>
      </w:pPr>
      <w:r>
        <w:separator/>
      </w:r>
    </w:p>
  </w:endnote>
  <w:endnote w:type="continuationSeparator" w:id="0">
    <w:p w:rsidR="00D979B9" w:rsidRDefault="00D979B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10F0" w:rsidRDefault="00D979B9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510D2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9B9" w:rsidRDefault="00D979B9">
      <w:pPr>
        <w:spacing w:before="0" w:after="0" w:line="240" w:lineRule="auto"/>
      </w:pPr>
      <w:r>
        <w:separator/>
      </w:r>
    </w:p>
  </w:footnote>
  <w:footnote w:type="continuationSeparator" w:id="0">
    <w:p w:rsidR="00D979B9" w:rsidRDefault="00D979B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A2DB9"/>
    <w:multiLevelType w:val="hybridMultilevel"/>
    <w:tmpl w:val="8E4A3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AE644A"/>
    <w:multiLevelType w:val="hybridMultilevel"/>
    <w:tmpl w:val="5A5CE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CB31EB"/>
    <w:multiLevelType w:val="hybridMultilevel"/>
    <w:tmpl w:val="91783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A66A00"/>
    <w:multiLevelType w:val="hybridMultilevel"/>
    <w:tmpl w:val="C4CEA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E42"/>
    <w:rsid w:val="002A14C9"/>
    <w:rsid w:val="004D4E42"/>
    <w:rsid w:val="00510D20"/>
    <w:rsid w:val="005E10F0"/>
    <w:rsid w:val="00B2592A"/>
    <w:rsid w:val="00D9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7501C6"/>
  <w15:chartTrackingRefBased/>
  <w15:docId w15:val="{5F3217FF-55DC-4100-BBC2-0AF6FC32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36B2862500446D19E4437E0E8AE5C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361BB-7DE2-40AB-9DDB-54D96769A06A}"/>
      </w:docPartPr>
      <w:docPartBody>
        <w:p w:rsidR="00000000" w:rsidRDefault="000C0513">
          <w:pPr>
            <w:pStyle w:val="436B2862500446D19E4437E0E8AE5C99"/>
          </w:pPr>
          <w:r>
            <w:t>[Street Address]</w:t>
          </w:r>
        </w:p>
      </w:docPartBody>
    </w:docPart>
    <w:docPart>
      <w:docPartPr>
        <w:name w:val="4B3CACA83FD244569154F275A956A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CDD54-E9BE-4E82-9F7B-B20461587B8A}"/>
      </w:docPartPr>
      <w:docPartBody>
        <w:p w:rsidR="00000000" w:rsidRDefault="000C0513">
          <w:pPr>
            <w:pStyle w:val="4B3CACA83FD244569154F275A956AECB"/>
          </w:pPr>
          <w:r>
            <w:t>[City, ST ZIP Code]</w:t>
          </w:r>
        </w:p>
      </w:docPartBody>
    </w:docPart>
    <w:docPart>
      <w:docPartPr>
        <w:name w:val="0518F841FEBD4CDD8DD4540031054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324CB-96A0-4DD8-BEA3-030B90134DBF}"/>
      </w:docPartPr>
      <w:docPartBody>
        <w:p w:rsidR="00000000" w:rsidRDefault="000C0513">
          <w:pPr>
            <w:pStyle w:val="0518F841FEBD4CDD8DD45400310542D3"/>
          </w:pPr>
          <w:r>
            <w:t>[Telephone]</w:t>
          </w:r>
        </w:p>
      </w:docPartBody>
    </w:docPart>
    <w:docPart>
      <w:docPartPr>
        <w:name w:val="D305F2D7C85448AE81B58D5325EFB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FF6B3A-7766-49BA-B1D0-41CDDB182956}"/>
      </w:docPartPr>
      <w:docPartBody>
        <w:p w:rsidR="00000000" w:rsidRDefault="000C0513">
          <w:pPr>
            <w:pStyle w:val="D305F2D7C85448AE81B58D5325EFB090"/>
          </w:pPr>
          <w:r>
            <w:t>[Website]</w:t>
          </w:r>
        </w:p>
      </w:docPartBody>
    </w:docPart>
    <w:docPart>
      <w:docPartPr>
        <w:name w:val="A585209EA9114EA59367A8380740F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774F3-DB7C-452C-B383-94CC5245DE25}"/>
      </w:docPartPr>
      <w:docPartBody>
        <w:p w:rsidR="00000000" w:rsidRDefault="000C0513">
          <w:pPr>
            <w:pStyle w:val="A585209EA9114EA59367A8380740F430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23CA5976D6A04B1EADB70FEF60617C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9DF400-4C37-4E61-B308-58766A1B721B}"/>
      </w:docPartPr>
      <w:docPartBody>
        <w:p w:rsidR="00000000" w:rsidRDefault="000C0513">
          <w:pPr>
            <w:pStyle w:val="23CA5976D6A04B1EADB70FEF60617CFB"/>
          </w:pPr>
          <w:r>
            <w:t>[Your Name]</w:t>
          </w:r>
        </w:p>
      </w:docPartBody>
    </w:docPart>
    <w:docPart>
      <w:docPartPr>
        <w:name w:val="E7B3E33C870C4DA685CF95BEDC2D1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35C03-7C16-465A-A580-401BE32E7EAC}"/>
      </w:docPartPr>
      <w:docPartBody>
        <w:p w:rsidR="00000000" w:rsidRDefault="000C0513">
          <w:pPr>
            <w:pStyle w:val="E7B3E33C870C4DA685CF95BEDC2D1182"/>
          </w:pPr>
          <w:r>
            <w:rPr>
              <w:rStyle w:val="PlaceholderText"/>
            </w:rPr>
            <w:t>Enter</w:t>
          </w:r>
          <w:r>
            <w:rPr>
              <w:rStyle w:val="PlaceholderText"/>
            </w:rPr>
            <w:t xml:space="preserve">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585111D7FE640E9BB2830BCD8D89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956AD-6FCA-4336-82D7-01E3FAB487DF}"/>
      </w:docPartPr>
      <w:docPartBody>
        <w:p w:rsidR="00000000" w:rsidRDefault="009B4D81" w:rsidP="009B4D81">
          <w:pPr>
            <w:pStyle w:val="0585111D7FE640E9BB2830BCD8D89448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11E4E49A2D94AF2A52C24FE163AC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2A7CD-D7D3-4496-97B3-FC0C9458694E}"/>
      </w:docPartPr>
      <w:docPartBody>
        <w:p w:rsidR="00000000" w:rsidRDefault="009B4D81" w:rsidP="009B4D81">
          <w:pPr>
            <w:pStyle w:val="911E4E49A2D94AF2A52C24FE163AC8C2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372DAA1E04A4A66A1B6E7F973216F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B16F5-5486-4B2C-A32E-2ADBD2DE5EA5}"/>
      </w:docPartPr>
      <w:docPartBody>
        <w:p w:rsidR="00000000" w:rsidRDefault="009B4D81" w:rsidP="009B4D81">
          <w:pPr>
            <w:pStyle w:val="D372DAA1E04A4A66A1B6E7F973216F65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97C755625C8424F90EE944369AF8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4D8EDD-4B19-4B97-8821-17DA13AF80E5}"/>
      </w:docPartPr>
      <w:docPartBody>
        <w:p w:rsidR="00000000" w:rsidRDefault="009B4D81" w:rsidP="009B4D81">
          <w:pPr>
            <w:pStyle w:val="797C755625C8424F90EE944369AF821A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69D764C692846B3B2F979A4FFA0A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E633A-FC2D-4DDC-A20D-8619B7A695FA}"/>
      </w:docPartPr>
      <w:docPartBody>
        <w:p w:rsidR="00000000" w:rsidRDefault="009B4D81" w:rsidP="009B4D81">
          <w:pPr>
            <w:pStyle w:val="E69D764C692846B3B2F979A4FFA0A675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D81"/>
    <w:rsid w:val="000C0513"/>
    <w:rsid w:val="009B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36B2862500446D19E4437E0E8AE5C99">
    <w:name w:val="436B2862500446D19E4437E0E8AE5C99"/>
  </w:style>
  <w:style w:type="paragraph" w:customStyle="1" w:styleId="4B3CACA83FD244569154F275A956AECB">
    <w:name w:val="4B3CACA83FD244569154F275A956AECB"/>
  </w:style>
  <w:style w:type="paragraph" w:customStyle="1" w:styleId="0518F841FEBD4CDD8DD45400310542D3">
    <w:name w:val="0518F841FEBD4CDD8DD45400310542D3"/>
  </w:style>
  <w:style w:type="paragraph" w:customStyle="1" w:styleId="D305F2D7C85448AE81B58D5325EFB090">
    <w:name w:val="D305F2D7C85448AE81B58D5325EFB090"/>
  </w:style>
  <w:style w:type="character" w:styleId="Emphasis">
    <w:name w:val="Emphasis"/>
    <w:basedOn w:val="DefaultParagraphFont"/>
    <w:uiPriority w:val="2"/>
    <w:unhideWhenUsed/>
    <w:qFormat/>
    <w:rPr>
      <w:color w:val="5B9BD5" w:themeColor="accent1"/>
    </w:rPr>
  </w:style>
  <w:style w:type="paragraph" w:customStyle="1" w:styleId="A585209EA9114EA59367A8380740F430">
    <w:name w:val="A585209EA9114EA59367A8380740F430"/>
  </w:style>
  <w:style w:type="paragraph" w:customStyle="1" w:styleId="23CA5976D6A04B1EADB70FEF60617CFB">
    <w:name w:val="23CA5976D6A04B1EADB70FEF60617CFB"/>
  </w:style>
  <w:style w:type="paragraph" w:customStyle="1" w:styleId="758936087BD546D78844AF5351B34FF4">
    <w:name w:val="758936087BD546D78844AF5351B34FF4"/>
  </w:style>
  <w:style w:type="paragraph" w:customStyle="1" w:styleId="ResumeText">
    <w:name w:val="Resume Text"/>
    <w:basedOn w:val="Normal"/>
    <w:qFormat/>
    <w:pPr>
      <w:spacing w:before="40" w:after="40" w:line="288" w:lineRule="auto"/>
      <w:ind w:right="1440"/>
    </w:pPr>
    <w:rPr>
      <w:color w:val="595959" w:themeColor="text1" w:themeTint="A6"/>
      <w:kern w:val="20"/>
      <w:sz w:val="20"/>
    </w:rPr>
  </w:style>
  <w:style w:type="paragraph" w:customStyle="1" w:styleId="02680DF57A434746ACE459632DCB70F8">
    <w:name w:val="02680DF57A434746ACE459632DCB70F8"/>
  </w:style>
  <w:style w:type="character" w:styleId="PlaceholderText">
    <w:name w:val="Placeholder Text"/>
    <w:basedOn w:val="DefaultParagraphFont"/>
    <w:uiPriority w:val="99"/>
    <w:semiHidden/>
    <w:rsid w:val="009B4D81"/>
    <w:rPr>
      <w:color w:val="808080"/>
    </w:rPr>
  </w:style>
  <w:style w:type="paragraph" w:customStyle="1" w:styleId="E7B3E33C870C4DA685CF95BEDC2D1182">
    <w:name w:val="E7B3E33C870C4DA685CF95BEDC2D1182"/>
  </w:style>
  <w:style w:type="paragraph" w:customStyle="1" w:styleId="5C58E5E7337D4304B2C0ECAC35799AB5">
    <w:name w:val="5C58E5E7337D4304B2C0ECAC35799AB5"/>
  </w:style>
  <w:style w:type="paragraph" w:customStyle="1" w:styleId="2B4BA42A301E46F1B04E5DF836D5E2E6">
    <w:name w:val="2B4BA42A301E46F1B04E5DF836D5E2E6"/>
  </w:style>
  <w:style w:type="paragraph" w:customStyle="1" w:styleId="FF01D79E6F454985BF0BAD5364FD49DE">
    <w:name w:val="FF01D79E6F454985BF0BAD5364FD49DE"/>
  </w:style>
  <w:style w:type="paragraph" w:customStyle="1" w:styleId="CAC306C4962A448AA3AED196EE728D07">
    <w:name w:val="CAC306C4962A448AA3AED196EE728D07"/>
  </w:style>
  <w:style w:type="paragraph" w:customStyle="1" w:styleId="6D22B04E58AB430CAB20D1A4DD156A9B">
    <w:name w:val="6D22B04E58AB430CAB20D1A4DD156A9B"/>
  </w:style>
  <w:style w:type="paragraph" w:customStyle="1" w:styleId="367707F44D354D30B1DCFE618DAE6758">
    <w:name w:val="367707F44D354D30B1DCFE618DAE6758"/>
  </w:style>
  <w:style w:type="paragraph" w:customStyle="1" w:styleId="5849F04D02AD4E21BA3E0FA1F3FC9C6A">
    <w:name w:val="5849F04D02AD4E21BA3E0FA1F3FC9C6A"/>
  </w:style>
  <w:style w:type="paragraph" w:customStyle="1" w:styleId="7B17E5D8B4C64E558518D0AF985F4200">
    <w:name w:val="7B17E5D8B4C64E558518D0AF985F4200"/>
  </w:style>
  <w:style w:type="paragraph" w:customStyle="1" w:styleId="41481F59F5C945AEAF55F2059EDF07A5">
    <w:name w:val="41481F59F5C945AEAF55F2059EDF07A5"/>
  </w:style>
  <w:style w:type="paragraph" w:customStyle="1" w:styleId="BFD07D8247974EAF93F028EFDC1B0F63">
    <w:name w:val="BFD07D8247974EAF93F028EFDC1B0F63"/>
  </w:style>
  <w:style w:type="paragraph" w:customStyle="1" w:styleId="0585111D7FE640E9BB2830BCD8D89448">
    <w:name w:val="0585111D7FE640E9BB2830BCD8D89448"/>
    <w:rsid w:val="009B4D81"/>
  </w:style>
  <w:style w:type="paragraph" w:customStyle="1" w:styleId="911E4E49A2D94AF2A52C24FE163AC8C2">
    <w:name w:val="911E4E49A2D94AF2A52C24FE163AC8C2"/>
    <w:rsid w:val="009B4D81"/>
  </w:style>
  <w:style w:type="paragraph" w:customStyle="1" w:styleId="D372DAA1E04A4A66A1B6E7F973216F65">
    <w:name w:val="D372DAA1E04A4A66A1B6E7F973216F65"/>
    <w:rsid w:val="009B4D81"/>
  </w:style>
  <w:style w:type="paragraph" w:customStyle="1" w:styleId="797C755625C8424F90EE944369AF821A">
    <w:name w:val="797C755625C8424F90EE944369AF821A"/>
    <w:rsid w:val="009B4D81"/>
  </w:style>
  <w:style w:type="paragraph" w:customStyle="1" w:styleId="E69D764C692846B3B2F979A4FFA0A675">
    <w:name w:val="E69D764C692846B3B2F979A4FFA0A675"/>
    <w:rsid w:val="009B4D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34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SCHOOL WEBSITE PROPOSAL</dc:creator>
  <cp:keywords/>
  <cp:lastModifiedBy>Admin</cp:lastModifiedBy>
  <cp:revision>1</cp:revision>
  <dcterms:created xsi:type="dcterms:W3CDTF">2025-06-20T17:32:00Z</dcterms:created>
  <dcterms:modified xsi:type="dcterms:W3CDTF">2025-06-20T18:06:00Z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